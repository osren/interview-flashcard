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B8369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30480</wp:posOffset>
                </wp:positionV>
                <wp:extent cx="1257935" cy="580390"/>
                <wp:effectExtent l="0" t="0" r="0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256030" y="318770"/>
                          <a:ext cx="1257935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C955E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2577E3"/>
                                <w:sz w:val="50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577E3"/>
                                <w:sz w:val="50"/>
                                <w:szCs w:val="50"/>
                                <w:lang w:val="en-US" w:eastAsia="zh-CN"/>
                              </w:rPr>
                              <w:t>谭成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6.2pt;margin-top:2.4pt;height:45.7pt;width:99.05pt;z-index:251663360;mso-width-relative:page;mso-height-relative:page;" filled="f" stroked="f" coordsize="21600,21600" o:gfxdata="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KEebLVAAAACAEAAA8AAAAAAAAAAQAgAAAAIgAAAGRycy9kb3ducmV2LnhtbFBLAQIUABQA&#10;AAAIAIdO4kARr2R4LAIAADQEAAAOAAAAAAAAAAEAIAAAACQ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DC955E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2577E3"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577E3"/>
                          <w:sz w:val="50"/>
                          <w:szCs w:val="50"/>
                          <w:lang w:val="en-US" w:eastAsia="zh-CN"/>
                        </w:rPr>
                        <w:t>谭成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50800</wp:posOffset>
            </wp:positionH>
            <wp:positionV relativeFrom="page">
              <wp:posOffset>323850</wp:posOffset>
            </wp:positionV>
            <wp:extent cx="837565" cy="1121410"/>
            <wp:effectExtent l="0" t="0" r="635" b="6350"/>
            <wp:wrapNone/>
            <wp:docPr id="18" name="图片 18" descr="C:/Users/Tan/Pictures/微信图片_20260121143704_130_535.jpg微信图片_20260121143704_130_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/Users/Tan/Pictures/微信图片_20260121143704_130_535.jpg微信图片_20260121143704_130_535"/>
                    <pic:cNvPicPr>
                      <a:picLocks noChangeAspect="1"/>
                    </pic:cNvPicPr>
                  </pic:nvPicPr>
                  <pic:blipFill>
                    <a:blip r:embed="rId4"/>
                    <a:srcRect l="218" r="218"/>
                    <a:stretch>
                      <a:fillRect/>
                    </a:stretch>
                  </pic:blipFill>
                  <pic:spPr>
                    <a:xfrm>
                      <a:off x="0" y="0"/>
                      <a:ext cx="837565" cy="112141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3B918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4515B1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4.2pt;margin-top:-1.5pt;height:26.25pt;width:598.1pt;mso-position-vertical-relative:page;z-index:251662336;mso-width-relative:page;mso-height-relative:page;" coordsize="7596000,333375" o:gfxdata="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D+exkj2gAA&#10;AAoBAAAPAAAAAAAAAAEAIAAAACIAAABkcnMvZG93bnJldi54bWxQSwECFAAUAAAACACHTuJAo7CK&#10;3gADAADRCAAADgAAAAAAAAABACAAAAApAQAAZHJzL2Uyb0RvYy54bWxQSwUGAAAAAAYABgBZAQAA&#10;mwYAAAAA&#10;">
                <o:lock v:ext="edit" aspectratio="f"/>
                <v:rect id="_x0000_s1026" o:spid="_x0000_s1026" o:spt="1" style="position:absolute;left:0;top:0;height:333375;width:7596000;v-text-anchor:middle;" fillcolor="#2577E3" filled="t" stroked="f" coordsize="21600,21600" o:gfxdata="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0HFaC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83B918E"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5648326;top:0;height:333375;width:1409700;v-text-anchor:middle;" fillcolor="#FF9915" filled="t" stroked="f" coordsize="21600,21600" o:gfxdata="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4Ioj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E4515B1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317D679F">
      <w:pPr>
        <w:adjustRightInd w:val="0"/>
        <w:snapToGrid w:val="0"/>
      </w:pPr>
      <w:bookmarkStart w:id="0" w:name="_GoBack"/>
      <w:bookmarkEnd w:id="0"/>
    </w:p>
    <w:p w14:paraId="079F1A17">
      <w:pPr>
        <w:adjustRightInd w:val="0"/>
        <w:snapToGrid w:val="0"/>
      </w:pPr>
    </w:p>
    <w:p w14:paraId="179CA418">
      <w:pPr>
        <w:adjustRightInd w:val="0"/>
        <w:snapToGrid w:val="0"/>
      </w:pPr>
    </w:p>
    <w:p w14:paraId="5C3D9BF7"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1036955</wp:posOffset>
                </wp:positionH>
                <wp:positionV relativeFrom="page">
                  <wp:posOffset>959485</wp:posOffset>
                </wp:positionV>
                <wp:extent cx="5857875" cy="32956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7875" cy="329565"/>
                          <a:chOff x="0" y="-6985"/>
                          <a:chExt cx="5857875" cy="329565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-6985"/>
                            <a:ext cx="5810250" cy="32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5962AA9"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2001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5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四川省成都市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15281070525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1529924810@qq.com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149B3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BEC83C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89D8C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5A40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.65pt;margin-top:75.55pt;height:25.95pt;width:461.25pt;mso-position-vertical-relative:page;z-index:251664384;mso-width-relative:page;mso-height-relative:page;" coordorigin="0,-6985" coordsize="5857875,329565" o:gfxdata="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">
                <o:lock v:ext="edit" aspectratio="f"/>
                <v:shape id="_x0000_s1026" o:spid="_x0000_s1026" o:spt="202" type="#_x0000_t202" style="position:absolute;left:47625;top:-6985;height:329565;width:5810250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5962AA9"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2001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5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四川省成都市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15281070525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 xml:space="preserve"> 1529924810@qq.com</w:t>
                        </w:r>
                      </w:p>
                    </w:txbxContent>
                  </v:textbox>
                </v:shape>
                <v:shape id="Freeform 31" o:spid="_x0000_s1026" o:spt="100" style="position:absolute;left:2333625;top:95250;height:144000;width:155200;" fillcolor="#2577E3" filled="t" stroked="f" coordsize="123,114" o:gfxdata="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/YTKbsAAADb&#10;AAAADwAAAAAAAAABACAAAAAiAAAAZHJzL2Rvd25yZXYueG1sUEsBAhQAFAAAAAgAh07iQDMvBZ47&#10;AAAAOQAAABAAAAAAAAAAAQAgAAAACgEAAGRycy9zaGFwZXhtbC54bWxQSwUGAAAAAAYABgBbAQAA&#10;tAMAAAAA&#10;" path="m118,102c123,94,120,88,112,82c103,75,94,70,88,78c88,78,81,86,60,67c37,44,47,36,47,36c55,28,50,22,43,13c36,3,29,0,19,8c0,24,27,60,41,74c41,74,41,74,41,74c41,74,61,96,75,103c82,107,82,107,82,107c92,112,103,114,111,110c111,110,115,108,118,102xm118,102c118,102,118,102,118,102e">
                  <v:path textboxrect="0,0,123,114" o:connectlocs="148891,128842;141320,103578;111037,98526;75707,84631;59304,45473;54256,16421;23973,10105;51733,93473;51733,93473;94634,130105;103466,135157;140058,138947;148891,128842;148891,128842;148891,128842" o:connectangles="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46149B3F">
                        <w:pPr>
                          <w:jc w:val="center"/>
                        </w:pPr>
                      </w:p>
                    </w:txbxContent>
                  </v:textbox>
                </v:shape>
                <v:shape id="Freeform 64" o:spid="_x0000_s1026" o:spt="100" style="position:absolute;left:1000125;top:95250;flip:x;height:144000;width:120775;" fillcolor="#2577E3" filled="t" stroked="f" coordsize="99,126" o:gfxdata="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wWGNugAAANsA&#10;AAAPAAAAAAAAAAEAIAAAACIAAABkcnMvZG93bnJldi54bWxQSwECFAAUAAAACACHTuJAMy8FnjsA&#10;AAA5AAAAEAAAAAAAAAABACAAAAAJAQAAZHJzL3NoYXBleG1sLnhtbFBLBQYAAAAABgAGAFsBAACz&#10;AwAAAAA=&#10;" path="m50,0c22,0,0,22,0,50c0,76,44,123,46,125c47,126,48,126,50,126c50,126,50,126,50,126c51,126,52,126,53,125c68,107,68,107,68,107c89,82,99,63,99,50c99,22,77,0,50,0xm50,72c37,72,27,62,27,50c27,37,37,27,50,27c62,27,72,37,72,50c72,62,62,72,50,72xm50,72c50,72,50,72,50,72e">
                  <v:path textboxrect="0,0,99,126" o:connectlocs="60997,0;0,57142;56117,142857;60997,144000;60997,144000;64657,142857;82956,122285;120775,57142;60997,0;60997,82285;32938,57142;60997,30857;87836,57142;60997,82285;60997,82285;60997,82285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0BEC83CC">
                        <w:pPr>
                          <w:jc w:val="center"/>
                        </w:pPr>
                      </w:p>
                    </w:txbxContent>
                  </v:textbox>
                </v:shape>
                <v:shape id="AutoShape 842" o:spid="_x0000_s1026" o:spt="100" style="position:absolute;left:3924300;top:114300;height:108000;width:136929;v-text-anchor:middle;" fillcolor="#2577E3" filled="t" stroked="f" coordsize="606559,436964" o:gfxdata="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6E0EvQAA&#10;ANsAAAAPAAAAAAAAAAEAIAAAACIAAABkcnMvZG93bnJldi54bWxQSwECFAAUAAAACACHTuJAMy8F&#10;njsAAAA5AAAAEAAAAAAAAAABACAAAAAMAQAAZHJzL3NoYXBleG1sLnhtbFBLBQYAAAAABgAGAFsB&#10;AAC2AwAAAAA=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<v:path textboxrect="0,0,606559,436964" o:connectlocs="0,100;192,254;392,101;392,374;347,446;45,446;0,374;0,100;45,0;347,0;392,71;392,84;192,236;0,83;0,71;45,0" o:connectangles="0,0,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6089D8C9">
                        <w:pPr>
                          <w:jc w:val="center"/>
                        </w:pPr>
                      </w:p>
                    </w:txbxContent>
                  </v:textbox>
                </v:shape>
                <v:shape id="Freeform 101" o:spid="_x0000_s1026" o:spt="100" style="position:absolute;left:0;top:95250;height:144000;width:116824;" fillcolor="#2577E3" filled="t" stroked="f" coordsize="122,150" o:gfxdata="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wVYD7sAAADb&#10;AAAADwAAAAAAAAABACAAAAAiAAAAZHJzL2Rvd25yZXYueG1sUEsBAhQAFAAAAAgAh07iQDMvBZ47&#10;AAAAOQAAABAAAAAAAAAAAQAgAAAACgEAAGRycy9zaGFwZXhtbC54bWxQSwUGAAAAAAYABgBbAQAA&#10;tAMAAAAA&#10;" path="m61,0c82,0,99,17,99,38c99,58,82,75,61,75c40,75,23,58,23,38c23,17,40,0,61,0xm92,79c84,83,72,86,60,86c47,86,37,83,29,78c12,90,0,110,0,121c0,139,28,150,61,150c95,150,122,139,122,121c122,110,110,90,92,79xm92,79c92,79,92,79,92,79e">
                  <v:path textboxrect="0,0,122,150" o:connectlocs="58412,0;94799,36480;58412,72000;22024,36480;58412,0;88096,75840;57454,82560;27769,74880;0,116160;58412,144000;116824,116160;88096,75840;88096,75840;88096,75840" o:connectangles="0,0,0,0,0,0,0,0,0,0,0,0,0,0"/>
                  <v:fill on="t" focussize="0,0"/>
                  <v:stroke on="f"/>
                  <v:imagedata o:title=""/>
                  <o:lock v:ext="edit" aspectratio="t"/>
                  <v:textbox>
                    <w:txbxContent>
                      <w:p w14:paraId="795A40F0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341F8BB">
      <w:pPr>
        <w:adjustRightInd w:val="0"/>
        <w:snapToGrid w:val="0"/>
      </w:pPr>
    </w:p>
    <w:p w14:paraId="5972518F">
      <w:pPr>
        <w:adjustRightInd w:val="0"/>
        <w:snapToGrid w:val="0"/>
      </w:pPr>
    </w:p>
    <w:p w14:paraId="759AA8A6">
      <w:pPr>
        <w:adjustRightInd w:val="0"/>
        <w:snapToGrid w:val="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137795</wp:posOffset>
                </wp:positionV>
                <wp:extent cx="7018020" cy="287655"/>
                <wp:effectExtent l="0" t="0" r="11430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2352040"/>
                          <a:ext cx="7018020" cy="287655"/>
                          <a:chOff x="0" y="0"/>
                          <a:chExt cx="7018693" cy="2520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47630" y="0"/>
                            <a:ext cx="6971063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4B5E13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0E9ABCAA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6DC7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25pt;margin-top:10.85pt;height:22.65pt;width:552.6pt;z-index:251660288;mso-width-relative:page;mso-height-relative:page;" coordsize="7018693,252000" o:gfxdata="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5dCMedkAAAAJAQAADwAA&#10;AAAAAAABACAAAAAiAAAAZHJzL2Rvd25yZXYueG1sUEsBAhQAFAAAAAgAh07iQOiFaUoyAwAA9ggA&#10;AA4AAAAAAAAAAQAgAAAAKAEAAGRycy9lMm9Eb2MueG1sUEsFBgAAAAAGAAYAWQEAAMwGAAAAAA==&#10;">
                <o:lock v:ext="edit" aspectratio="f"/>
                <v:rect id="_x0000_s1026" o:spid="_x0000_s1026" o:spt="1" style="position:absolute;left:47630;top:0;height:252000;width:6971063;v-text-anchor:middle;" fillcolor="#F2F2F2 [3052]" filled="t" stroked="f" coordsize="21600,21600" o:gfxdata="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8Xrg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374B5E13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0E9ABCAA">
                        <w:pPr>
                          <w:adjustRightInd w:val="0"/>
                          <w:snapToGrid w:val="0"/>
                          <w:spacing w:line="400" w:lineRule="exact"/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Y5lwZbsAAADb&#10;AAAADwAAAGRycy9kb3ducmV2LnhtbEWPzarCMBSE94LvEI7gRjStoJRqdCFU7kIX/mzcHZtjW2xO&#10;SpNr9e2NILgcZuYbZrl+mlo8qHWVZQXxJAJBnFtdcaHgfMrGCQjnkTXWlknBixysV/3eElNtOz7Q&#10;4+gLESDsUlRQet+kUrq8JINuYhvi4N1sa9AH2RZSt9gFuKnlNIrm0mDFYaHEhjYl5ffjv1Ewyqib&#10;7fbbQ5HMvd5csvx6TxKlhoM4WoDw9PS/8Lf9pxVMY/h8CT9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lwZ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D6DC743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0F291BB">
      <w:pPr>
        <w:adjustRightInd w:val="0"/>
        <w:snapToGrid w:val="0"/>
      </w:pPr>
    </w:p>
    <w:p w14:paraId="43C4EADF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106680</wp:posOffset>
                </wp:positionV>
                <wp:extent cx="6908165" cy="575310"/>
                <wp:effectExtent l="0" t="0" r="0" b="0"/>
                <wp:wrapNone/>
                <wp:docPr id="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2665730"/>
                          <a:ext cx="690816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EC9C5E3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2020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西南石油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数据科学与大数据技术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专业排名：前5%</w:t>
                            </w:r>
                          </w:p>
                          <w:p w14:paraId="32147005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2024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27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重庆邮电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大学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计算机科学与技术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>硕士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auto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Cs w:val="21"/>
                                <w:lang w:val="en-US" w:eastAsia="zh-CN"/>
                              </w:rPr>
                              <w:t>专业排名：前10%</w:t>
                            </w:r>
                          </w:p>
                          <w:p w14:paraId="52E9432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/>
                                <w:b/>
                                <w:color w:val="2577E3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8.4pt;height:45.3pt;width:543.95pt;z-index:251661312;mso-width-relative:page;mso-height-relative:page;" filled="f" stroked="f" coordsize="21600,21600" o:gfxdata="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7pQC3VAAAACQEAAA8AAAAAAAAAAQAgAAAAIgAAAGRycy9kb3ducmV2LnhtbFBLAQIU&#10;ABQAAAAIAIdO4kCID2p+LwIAADQEAAAOAAAAAAAAAAEAIAAAACQ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EC9C5E3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2020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西南石油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数据科学与大数据技术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（本科）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专业排名：前5%</w:t>
                      </w:r>
                    </w:p>
                    <w:p w14:paraId="32147005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2024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27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重庆邮电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大学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计算机科学与技术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>硕士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</w:rPr>
                        <w:t>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auto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Cs w:val="21"/>
                          <w:lang w:val="en-US" w:eastAsia="zh-CN"/>
                        </w:rPr>
                        <w:t>专业排名：前10%</w:t>
                      </w:r>
                    </w:p>
                    <w:p w14:paraId="52E9432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/>
                          <w:b/>
                          <w:color w:val="2577E3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0AF066">
      <w:pPr>
        <w:adjustRightInd w:val="0"/>
        <w:snapToGrid w:val="0"/>
      </w:pPr>
    </w:p>
    <w:p w14:paraId="4E0BF3A8">
      <w:pPr>
        <w:adjustRightInd w:val="0"/>
        <w:snapToGrid w:val="0"/>
      </w:pPr>
    </w:p>
    <w:p w14:paraId="716F6673"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2762885</wp:posOffset>
                </wp:positionV>
                <wp:extent cx="7330440" cy="787400"/>
                <wp:effectExtent l="0" t="0" r="0" b="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7824470"/>
                          <a:ext cx="7330440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916F1E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65pt;margin-top:217.55pt;height:62pt;width:577.2pt;z-index:251669504;mso-width-relative:page;mso-height-relative:page;" filled="f" stroked="f" coordsize="21600,21600" o:gfxdata="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MEe89cAAAALAQAADwAAAAAAAAABACAAAAAiAAAAZHJzL2Rvd25yZXYueG1sUEsBAhQA&#10;FAAAAAgAh07iQM+f028sAgAANQQAAA4AAAAAAAAAAQAgAAAAJ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916F1E8"/>
                  </w:txbxContent>
                </v:textbox>
              </v:shape>
            </w:pict>
          </mc:Fallback>
        </mc:AlternateContent>
      </w:r>
    </w:p>
    <w:p w14:paraId="2C9ECC69">
      <w:pPr>
        <w:bidi w:val="0"/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73660</wp:posOffset>
                </wp:positionV>
                <wp:extent cx="7009130" cy="287655"/>
                <wp:effectExtent l="0" t="0" r="1270" b="171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4098290"/>
                          <a:ext cx="7009130" cy="287655"/>
                          <a:chOff x="0" y="0"/>
                          <a:chExt cx="6959632" cy="252000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7C49E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  <w:t>专业技能</w:t>
                              </w:r>
                            </w:p>
                            <w:p w14:paraId="79D8904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27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78661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5pt;margin-top:5.8pt;height:22.65pt;width:551.9pt;z-index:251666432;mso-width-relative:page;mso-height-relative:page;" coordsize="6959632,252000" o:gfxdata="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ByKNoe2AAAAAkBAAAPAAAAAAAA&#10;AAEAIAAAACIAAABkcnMvZG93bnJldi54bWxQSwECFAAUAAAACACHTuJAzlVX4S8DAAD2CAAADgAA&#10;AAAAAAABACAAAAAnAQAAZHJzL2Uyb0RvYy54bWxQSwUGAAAAAAYABgBZAQAAyAYAAAAA&#10;">
                <o:lock v:ext="edit" aspectratio="f"/>
                <v:rect id="_x0000_s1026" o:spid="_x0000_s1026" o:spt="1" style="position:absolute;left:47625;top:0;height:252000;width:6912007;v-text-anchor:middle;" fillcolor="#F2F2F2 [3052]" filled="t" stroked="f" coordsize="21600,21600" o:gfxdata="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ynzj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677C49E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  <w:t>专业技能</w:t>
                        </w:r>
                      </w:p>
                      <w:p w14:paraId="79D8904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gzxNir4AAADb&#10;AAAADwAAAGRycy9kb3ducmV2LnhtbEWPQWuDQBSE74H+h+UVegnNmkCNGFcPAUMPzSG2l9xe3RcV&#10;3bfibmL677OFQo/DzHzDZMXdDOJGk+ssK1ivIhDEtdUdNwq+PsvXBITzyBoHy6TghxwU+dMiw1Tb&#10;mU90q3wjAoRdigpa78dUSle3ZNCt7EgcvIudDPogp0bqCecAN4PcRFEsDXYcFlocad9S3VdXo2BZ&#10;0vz2cTycmiT2en8u6+8+SZR6eV5HOxCe7v4//Nd+1wo2W/j9En6Az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zxNi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A78661E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4722BCE5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70485</wp:posOffset>
                </wp:positionH>
                <wp:positionV relativeFrom="paragraph">
                  <wp:posOffset>176530</wp:posOffset>
                </wp:positionV>
                <wp:extent cx="6921500" cy="1042670"/>
                <wp:effectExtent l="0" t="0" r="0" b="0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4411980"/>
                          <a:ext cx="6921500" cy="1042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8841BA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语言基础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：JavaScript / TypeScript、HTML5 / CSS3</w:t>
                            </w:r>
                          </w:p>
                          <w:p w14:paraId="4C2CE1D4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框架与多端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：熟练掌握 React，熟悉 Vue；小程序 / H5 多端开发</w:t>
                            </w:r>
                          </w:p>
                          <w:p w14:paraId="39625DE0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UI 与状态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：Ant Design、Tailwind CSS；Redux / Zustand</w:t>
                            </w:r>
                          </w:p>
                          <w:p w14:paraId="6DEEAA03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left="297" w:leftChars="0" w:hanging="297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工程与 AI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：Vite、Webpack、Git 协作发版；LLM 接入与 AI 辅助开发（Agent Skills）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.55pt;margin-top:13.9pt;height:82.1pt;width:545pt;z-index:251667456;mso-width-relative:page;mso-height-relative:page;" filled="f" stroked="f" coordsize="21600,21600" o:gfxdata="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GkHf50wAAAAoBAAAPAAAAAAAAAAEAIAAAACIAAABkcnMvZG93bnJldi54bWxQSwECFAAU&#10;AAAACACHTuJA6NWTtS8CAAA2BAAADgAAAAAAAAABACAAAAAi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D8841BA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语言基础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：JavaScript / TypeScript、HTML5 / CSS3</w:t>
                      </w:r>
                    </w:p>
                    <w:p w14:paraId="4C2CE1D4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框架与多端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：熟练掌握 React，熟悉 Vue；小程序 / H5 多端开发</w:t>
                      </w:r>
                    </w:p>
                    <w:p w14:paraId="39625DE0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UI 与状态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：Ant Design、Tailwind CSS；Redux / Zustand</w:t>
                      </w:r>
                    </w:p>
                    <w:p w14:paraId="6DEEAA03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297" w:leftChars="0" w:hanging="297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工程与 AI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：Vite、Webpack、Git 协作发版；LLM 接入与 AI 辅助开发（Agent Skills）</w:t>
                      </w:r>
                    </w:p>
                  </w:txbxContent>
                </v:textbox>
              </v:shape>
            </w:pict>
          </mc:Fallback>
        </mc:AlternateContent>
      </w:r>
    </w:p>
    <w:p w14:paraId="0705FBC4">
      <w:pPr>
        <w:bidi w:val="0"/>
        <w:rPr>
          <w:lang w:val="en-US" w:eastAsia="zh-CN"/>
        </w:rPr>
      </w:pPr>
    </w:p>
    <w:p w14:paraId="6737BB69">
      <w:pPr>
        <w:bidi w:val="0"/>
        <w:rPr>
          <w:lang w:val="en-US" w:eastAsia="zh-CN"/>
        </w:rPr>
      </w:pPr>
    </w:p>
    <w:p w14:paraId="78AC41B6">
      <w:pPr>
        <w:bidi w:val="0"/>
        <w:rPr>
          <w:lang w:val="en-US" w:eastAsia="zh-CN"/>
        </w:rPr>
      </w:pPr>
    </w:p>
    <w:p w14:paraId="2B0230FA">
      <w:pPr>
        <w:bidi w:val="0"/>
        <w:rPr>
          <w:lang w:val="en-US" w:eastAsia="zh-CN"/>
        </w:rPr>
      </w:pPr>
    </w:p>
    <w:p w14:paraId="700E140B">
      <w:pPr>
        <w:bidi w:val="0"/>
        <w:rPr>
          <w:lang w:val="en-US" w:eastAsia="zh-CN"/>
        </w:rPr>
      </w:pPr>
    </w:p>
    <w:p w14:paraId="37DFB30A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34290</wp:posOffset>
                </wp:positionV>
                <wp:extent cx="7009130" cy="287655"/>
                <wp:effectExtent l="0" t="0" r="1270" b="19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9130" cy="287655"/>
                          <a:chOff x="0" y="0"/>
                          <a:chExt cx="6959632" cy="252000"/>
                        </a:xfrm>
                      </wpg:grpSpPr>
                      <wps:wsp>
                        <wps:cNvPr id="15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270B7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lang w:val="en-US" w:eastAsia="zh-CN"/>
                                </w:rPr>
                                <w:t>实习经验 &amp; 产出</w:t>
                              </w:r>
                            </w:p>
                            <w:p w14:paraId="53E196AB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16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D5E9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2pt;margin-top:2.7pt;height:22.65pt;width:551.9pt;z-index:251672576;mso-width-relative:page;mso-height-relative:page;" coordsize="6959632,252000" o:gfxdata="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yO9idNYAAAAGAQAADwAAAAAAAAABACAAAAAiAAAAZHJzL2Rvd25yZXYueG1s&#10;UEsBAhQAFAAAAAgAh07iQOl6lX0XAwAA6wgAAA4AAAAAAAAAAQAgAAAAJQEAAGRycy9lMm9Eb2Mu&#10;eG1sUEsFBgAAAAAGAAYAWQEAAK4GAAAAAA==&#10;">
                <o:lock v:ext="edit" aspectratio="f"/>
                <v:rect id="矩形 26" o:spid="_x0000_s1026" o:spt="1" style="position:absolute;left:47625;top:0;height:252000;width:6912007;v-text-anchor:middle;" fillcolor="#F2F2F2 [3052]" filled="t" stroked="f" coordsize="21600,21600" o:gfxdata="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RdCgp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24270B7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lang w:val="en-US" w:eastAsia="zh-CN"/>
                          </w:rPr>
                          <w:t>实习经验 &amp; 产出</w:t>
                        </w:r>
                      </w:p>
                      <w:p w14:paraId="53E196AB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矩形 27" o:spid="_x0000_s1026" o:spt="1" style="position:absolute;left:0;top:0;height:252000;width:45719;v-text-anchor:middle;" fillcolor="#FF9915" filled="t" stroked="f" coordsize="21600,21600" o:gfxdata="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hwir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6D5E90D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6BB32D1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color w:val="0F27AE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-84455</wp:posOffset>
                </wp:positionH>
                <wp:positionV relativeFrom="page">
                  <wp:posOffset>4055745</wp:posOffset>
                </wp:positionV>
                <wp:extent cx="7099935" cy="468630"/>
                <wp:effectExtent l="0" t="0" r="1905" b="3810"/>
                <wp:wrapSquare wrapText="bothSides"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8140" y="4430395"/>
                          <a:ext cx="709993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B440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北京嘀嘀无限科技发展有限公司 | 企业级事业部-商旅体验-前端开发 | 2026.01-2026.07</w:t>
                            </w:r>
                          </w:p>
                          <w:p w14:paraId="6E661D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65pt;margin-top:319.35pt;height:36.9pt;width:559.05pt;mso-position-vertical-relative:page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tpUEbdAAAADAEAAA8AAAAA&#10;AAAAAQAgAAAAIgAAAGRycy9kb3ducmV2LnhtbFBLAQIUABQAAAAIAIdO4kCaSReySAIAAHMEAAAO&#10;AAAAAAAAAAEAIAAAACw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AB4406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北京嘀嘀无限科技发展有限公司 | 企业级事业部-商旅体验-前端开发 | 2026.01-2026.07</w:t>
                      </w:r>
                    </w:p>
                    <w:p w14:paraId="6E661DF5"/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54610</wp:posOffset>
                </wp:positionH>
                <wp:positionV relativeFrom="paragraph">
                  <wp:posOffset>445770</wp:posOffset>
                </wp:positionV>
                <wp:extent cx="6979920" cy="1905635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9920" cy="1905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F7FD62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双端交付：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参与商旅 C 端预订链路（小程序/H5 直触用户）与 B 端配置中台 双线开发，累计交付 20+ 项需求/特性，随 15 次 release 上线。</w:t>
                            </w:r>
                          </w:p>
                          <w:p w14:paraId="00DBE9B9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性能与体验优化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：针对商旅 H5/小程序首屏与列表渲染做懒加载、资源拆分与关键接口并行请求优化，缩短核心预订页加载时间，提升弱网环境下的可操作性与转化体验。</w:t>
                            </w:r>
                          </w:p>
                          <w:p w14:paraId="5846BD9D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组件与质量保障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：沉淀表单、列表、配置编辑等通用业务组件，减少 C/B 端重复开发；缩短单需求从理解到落地的周期，提升并行需求下的交付效率。</w:t>
                            </w:r>
                          </w:p>
                          <w:p w14:paraId="5BB95DD5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AI 协同研发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：使用 Cooper、工作流 Skill 及页面脚手架串联需求分析、方案输出、开发实现与质量检查；在 AI 提效基础上，个人承担代码规范、CR 与发版把关，确保交付质量可控。</w:t>
                            </w:r>
                          </w:p>
                          <w:p w14:paraId="57E38DF8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3pt;margin-top:35.1pt;height:150.05pt;width:549.6pt;z-index:251673600;mso-width-relative:page;mso-height-relative:page;" filled="f" stroked="f" coordsize="21600,21600" o:gfxdata="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n/4n8&#10;1gAAAAkBAAAPAAAAAAAAAAEAIAAAACIAAABkcnMvZG93bnJldi54bWxQSwECFAAUAAAACACHTuJA&#10;3ynfmyMCAAArBAAADgAAAAAAAAABACAAAAAl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AF7FD62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双端交付：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参与商旅 C 端预订链路（小程序/H5 直触用户）与 B 端配置中台 双线开发，累计交付 20+ 项需求/特性，随 15 次 release 上线。</w:t>
                      </w:r>
                    </w:p>
                    <w:p w14:paraId="00DBE9B9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性能与体验优化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：针对商旅 H5/小程序首屏与列表渲染做懒加载、资源拆分与关键接口并行请求优化，缩短核心预订页加载时间，提升弱网环境下的可操作性与转化体验。</w:t>
                      </w:r>
                    </w:p>
                    <w:p w14:paraId="5846BD9D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组件与质量保障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：沉淀表单、列表、配置编辑等通用业务组件，减少 C/B 端重复开发；缩短单需求从理解到落地的周期，提升并行需求下的交付效率。</w:t>
                      </w:r>
                    </w:p>
                    <w:p w14:paraId="5BB95DD5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AI 协同研发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：使用 Cooper、工作流 Skill 及页面脚手架串联需求分析、方案输出、开发实现与质量检查；在 AI 提效基础上，个人承担代码规范、CR 与发版把关，确保交付质量可控。</w:t>
                      </w:r>
                    </w:p>
                    <w:p w14:paraId="57E38DF8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53AC2B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 w14:paraId="5D2F20DE">
      <w:pPr>
        <w:bidi w:val="0"/>
        <w:rPr>
          <w:lang w:val="en-US" w:eastAsia="zh-CN"/>
        </w:rPr>
      </w:pPr>
    </w:p>
    <w:p w14:paraId="3B2EA209">
      <w:pPr>
        <w:bidi w:val="0"/>
        <w:rPr>
          <w:lang w:val="en-US" w:eastAsia="zh-CN"/>
        </w:rPr>
      </w:pPr>
    </w:p>
    <w:p w14:paraId="001BDDF7">
      <w:pPr>
        <w:bidi w:val="0"/>
        <w:rPr>
          <w:lang w:val="en-US" w:eastAsia="zh-CN"/>
        </w:rPr>
      </w:pPr>
    </w:p>
    <w:p w14:paraId="235EE617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  <w:color w:val="0F27AE"/>
          <w:kern w:val="0"/>
          <w:sz w:val="21"/>
          <w:szCs w:val="21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-40640</wp:posOffset>
                </wp:positionH>
                <wp:positionV relativeFrom="paragraph">
                  <wp:posOffset>574675</wp:posOffset>
                </wp:positionV>
                <wp:extent cx="6885940" cy="40449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3215" y="6408420"/>
                          <a:ext cx="6885940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48268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实习产出 | 商旅 AI 告警智能降噪（error-triage） </w:t>
                            </w:r>
                          </w:p>
                          <w:p w14:paraId="70404A76"/>
                          <w:p w14:paraId="512575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2pt;margin-top:45.25pt;height:31.85pt;width:542.2pt;z-index:251676672;mso-width-relative:page;mso-height-relative:page;" filled="f" stroked="f" coordsize="21600,21600" o:gfxdata="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vPYPzbAAAACgEAAA8AAAAAAAAA&#10;AQAgAAAAIgAAAGRycy9kb3ducmV2LnhtbFBLAQIUABQAAAAIAIdO4kAD3YB2RwIAAHE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5648268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实习产出 | 商旅 AI 告警智能降噪（error-triage） </w:t>
                      </w:r>
                    </w:p>
                    <w:p w14:paraId="70404A76"/>
                    <w:p w14:paraId="5125757C"/>
                  </w:txbxContent>
                </v:textbox>
              </v:shape>
            </w:pict>
          </mc:Fallback>
        </mc:AlternateContent>
      </w:r>
    </w:p>
    <w:p w14:paraId="142BFA1F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80010</wp:posOffset>
                </wp:positionH>
                <wp:positionV relativeFrom="paragraph">
                  <wp:posOffset>168910</wp:posOffset>
                </wp:positionV>
                <wp:extent cx="6911340" cy="992505"/>
                <wp:effectExtent l="0" t="0" r="0" b="0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340" cy="992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CCC362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业务背景：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机酒火接口告警噪音高、真故障易被淹没，需在派发值班前完成智能降噪判定</w:t>
                            </w:r>
                          </w:p>
                          <w:p w14:paraId="30B3301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工程理念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：判定交给模型，工程只做路由与编排；调优改 Prompt，不做规则旁路</w:t>
                            </w:r>
                          </w:p>
                          <w:p w14:paraId="7417443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Skills 产品化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：探针发现核心链路、自动生成 Domain 骨架、清单漂移检测，降低业务接入成本</w:t>
                            </w:r>
                          </w:p>
                          <w:p w14:paraId="1E4879B6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数据驱动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：Eval 对比 gold 集迭代 Prompt，漏报优先；解析失败保守上报，火车 Domain 已接入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.3pt;margin-top:13.3pt;height:78.15pt;width:544.2pt;z-index:251674624;mso-width-relative:page;mso-height-relative:page;" filled="f" stroked="f" coordsize="21600,21600" o:gfxdata="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+W+XE1AAA&#10;AAoBAAAPAAAAAAAAAAEAIAAAACIAAABkcnMvZG93bnJldi54bWxQSwECFAAUAAAACACHTuJA6DPA&#10;diICAAAqBAAADgAAAAAAAAABACAAAAAj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FCCC362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业务背景：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机酒火接口告警噪音高、真故障易被淹没，需在派发值班前完成智能降噪判定</w:t>
                      </w:r>
                    </w:p>
                    <w:p w14:paraId="30B3301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工程理念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：判定交给模型，工程只做路由与编排；调优改 Prompt，不做规则旁路</w:t>
                      </w:r>
                    </w:p>
                    <w:p w14:paraId="7417443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Skills 产品化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：探针发现核心链路、自动生成 Domain 骨架、清单漂移检测，降低业务接入成本</w:t>
                      </w:r>
                    </w:p>
                    <w:p w14:paraId="1E4879B6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数据驱动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：Eval 对比 gold 集迭代 Prompt，漏报优先；解析失败保守上报，火车 Domain 已接入</w:t>
                      </w:r>
                    </w:p>
                  </w:txbxContent>
                </v:textbox>
              </v:shape>
            </w:pict>
          </mc:Fallback>
        </mc:AlternateContent>
      </w:r>
    </w:p>
    <w:p w14:paraId="2B51048D">
      <w:pPr>
        <w:bidi w:val="0"/>
        <w:rPr>
          <w:lang w:val="en-US" w:eastAsia="zh-CN"/>
        </w:rPr>
      </w:pPr>
    </w:p>
    <w:p w14:paraId="3DEC9B2C">
      <w:pPr>
        <w:bidi w:val="0"/>
        <w:rPr>
          <w:lang w:val="en-US" w:eastAsia="zh-CN"/>
        </w:rPr>
      </w:pPr>
    </w:p>
    <w:p w14:paraId="0662B6A8">
      <w:pPr>
        <w:bidi w:val="0"/>
        <w:rPr>
          <w:lang w:val="en-US" w:eastAsia="zh-CN"/>
        </w:rPr>
      </w:pPr>
    </w:p>
    <w:p w14:paraId="128F8DF6">
      <w:pPr>
        <w:bidi w:val="0"/>
        <w:rPr>
          <w:lang w:val="en-US" w:eastAsia="zh-CN"/>
        </w:rPr>
      </w:pPr>
    </w:p>
    <w:p w14:paraId="5CE0F75A">
      <w:pPr>
        <w:bidi w:val="0"/>
        <w:rPr>
          <w:lang w:val="en-US" w:eastAsia="zh-CN"/>
        </w:rPr>
      </w:pPr>
    </w:p>
    <w:p w14:paraId="446548E8">
      <w:pPr>
        <w:bidi w:val="0"/>
        <w:rPr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-42545</wp:posOffset>
                </wp:positionH>
                <wp:positionV relativeFrom="paragraph">
                  <wp:posOffset>38100</wp:posOffset>
                </wp:positionV>
                <wp:extent cx="7063740" cy="294640"/>
                <wp:effectExtent l="0" t="0" r="3810" b="1016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4800" y="7510780"/>
                          <a:ext cx="7063740" cy="294640"/>
                          <a:chOff x="-10798" y="0"/>
                          <a:chExt cx="7065707" cy="258119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-10798" y="6119"/>
                            <a:ext cx="70657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6F720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  <w:t>项目经历</w:t>
                              </w:r>
                            </w:p>
                            <w:p w14:paraId="7F15171C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B3A8932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42C1D4E8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C77B11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9C0FDFF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466F8D8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5B9A20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89AA2E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1402A5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2650CD99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FD94B7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0CC0161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11FE696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63AFC85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153CF6CD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6B8D761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72ECF08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68CAEACA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5EDD42F3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2577E3"/>
                                  <w:sz w:val="28"/>
                                  <w:szCs w:val="28"/>
                                  <w:u w:val="none"/>
                                  <w:lang w:val="en-US" w:eastAsia="zh-CN"/>
                                </w:rPr>
                              </w:pPr>
                            </w:p>
                            <w:p w14:paraId="22516064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hAnsi="微软雅黑" w:eastAsia="微软雅黑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/>
                      </wps:wsp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DF648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35pt;margin-top:3pt;height:23.2pt;width:556.2pt;z-index:251668480;mso-width-relative:page;mso-height-relative:page;" coordorigin="-10798,0" coordsize="7065707,258119" o:gfxdata="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D27Smp2AAAAAgBAAAPAAAA&#10;AAAAAAEAIAAAACIAAABkcnMvZG93bnJldi54bWxQSwECFAAUAAAACACHTuJAI7eDZzIDAAD/CAAA&#10;DgAAAAAAAAABACAAAAAnAQAAZHJzL2Uyb0RvYy54bWxQSwUGAAAAAAYABgBZAQAAywYAAAAA&#10;">
                <o:lock v:ext="edit" aspectratio="f"/>
                <v:rect id="_x0000_s1026" o:spid="_x0000_s1026" o:spt="1" style="position:absolute;left:-10798;top:6119;height:252000;width:7065707;v-text-anchor:middle;" fillcolor="#F2F2F2 [3052]" filled="t" stroked="f" coordsize="21600,21600" o:gfxdata="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KwpKy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 w14:paraId="086F720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  <w:t>项目经历</w:t>
                        </w:r>
                      </w:p>
                      <w:p w14:paraId="7F15171C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B3A8932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42C1D4E8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C77B11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9C0FDFF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466F8D8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5B9A20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89AA2E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1402A5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2650CD99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FD94B7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0CC0161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11FE696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63AFC85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153CF6CD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6B8D761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72ECF08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68CAEACA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eastAsia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5EDD42F3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hint="default" w:ascii="微软雅黑" w:hAnsi="微软雅黑" w:eastAsia="微软雅黑"/>
                            <w:color w:val="2577E3"/>
                            <w:sz w:val="28"/>
                            <w:szCs w:val="28"/>
                            <w:u w:val="none"/>
                            <w:lang w:val="en-US" w:eastAsia="zh-CN"/>
                          </w:rPr>
                        </w:pPr>
                      </w:p>
                      <w:p w14:paraId="22516064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hAnsi="微软雅黑" w:eastAsia="微软雅黑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_x0000_s1026" o:spid="_x0000_s1026" o:spt="1" style="position:absolute;left:0;top:0;height:252000;width:45719;v-text-anchor:middle;" fillcolor="#FF9915" filled="t" stroked="f" coordsize="21600,21600" o:gfxdata="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kaVx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16DF648D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22715256">
      <w:pPr>
        <w:tabs>
          <w:tab w:val="left" w:pos="1521"/>
        </w:tabs>
        <w:bidi w:val="0"/>
        <w:jc w:val="left"/>
        <w:rPr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ge">
                  <wp:posOffset>8067675</wp:posOffset>
                </wp:positionV>
                <wp:extent cx="7099935" cy="565785"/>
                <wp:effectExtent l="0" t="0" r="0" b="0"/>
                <wp:wrapSquare wrapText="bothSides"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935" cy="565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FE7C7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F27AE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GResume · 智能简历创作与求职管理平台 | React19 / TipTap / CRDT / LLM | 个人项目 | 2025.10 — 2026.06</w:t>
                            </w:r>
                          </w:p>
                          <w:p w14:paraId="0A393A23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0000FF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1B04BF3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12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FF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687144D1">
                            <w:pPr>
                              <w:rPr>
                                <w:color w:val="0000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45pt;margin-top:635.25pt;height:44.55pt;width:559.05pt;mso-position-vertical-relative:page;mso-wrap-distance-bottom:0pt;mso-wrap-distance-left:9pt;mso-wrap-distance-right:9pt;mso-wrap-distance-top:0pt;z-index:251675648;mso-width-relative:page;mso-height-relative:page;" filled="f" stroked="f" coordsize="21600,21600" o:gfxdata="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KmzgHeAAAADgEAAA8AAAAAAAAAAQAgAAAA&#10;IgAAAGRycy9kb3ducmV2LnhtbFBLAQIUABQAAAAIAIdO4kBN7pLX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AFE7C7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F27AE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GResume · 智能简历创作与求职管理平台 | React19 / TipTap / CRDT / LLM | 个人项目 | 2025.10 — 2026.06</w:t>
                      </w:r>
                    </w:p>
                    <w:p w14:paraId="0A393A23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0000FF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1B04BF37"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12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FF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687144D1">
                      <w:pPr>
                        <w:rPr>
                          <w:color w:val="0000FF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274320</wp:posOffset>
                </wp:positionV>
                <wp:extent cx="6933565" cy="213296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33565" cy="2132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CBDF1B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  <w:p w14:paraId="18F55725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全链路产品：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独立设计并实现「编辑 → 模板 → AI 优化 → 协作 → 投递追踪 → 导出」一站式平台，离线优先、登录后云同步</w:t>
                            </w:r>
                          </w:p>
                          <w:p w14:paraId="6099798B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编辑与导出：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TipTap 富文本 + Zod/RHF 多模块表单；模板 Manifest 与内容解耦；预览与 PDF 共用运行时保证所见即所得</w:t>
                            </w:r>
                          </w:p>
                          <w:p w14:paraId="140D7928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AI 应用：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经 Edge Function 代理 DeepSeek，落地 ATS 结构化诊断（扫描与写入分离）、划词多候选改写、JD 两阶段派生与血缘管理</w:t>
                            </w:r>
                          </w:p>
                          <w:p w14:paraId="13E47219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实时协作：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基于 Automerge CRDT + Supabase Realtime，支持分享链接、远程光标与离线合并</w:t>
                            </w:r>
                          </w:p>
                          <w:p w14:paraId="65C628BC"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/>
                                <w:i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Github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: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/>
                                <w:iCs/>
                                <w:color w:val="555555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 https://github.com/506-FETL/resume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55pt;margin-top:21.6pt;height:167.95pt;width:545.95pt;z-index:251671552;mso-width-relative:page;mso-height-relative:page;" filled="f" stroked="f" coordsize="21600,21600" o:gfxdata="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9TxzY&#10;1gAAAAkBAAAPAAAAAAAAAAEAIAAAACIAAABkcnMvZG93bnJldi54bWxQSwECFAAUAAAACACHTuJA&#10;OKm46iMCAAAqBAAADgAAAAAAAAABACAAAAAl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ACBDF1B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  <w:p w14:paraId="18F55725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全链路产品：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独立设计并实现「编辑 → 模板 → AI 优化 → 协作 → 投递追踪 → 导出」一站式平台，离线优先、登录后云同步</w:t>
                      </w:r>
                    </w:p>
                    <w:p w14:paraId="6099798B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编辑与导出：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TipTap 富文本 + Zod/RHF 多模块表单；模板 Manifest 与内容解耦；预览与 PDF 共用运行时保证所见即所得</w:t>
                      </w:r>
                    </w:p>
                    <w:p w14:paraId="140D7928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AI 应用：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经 Edge Function 代理 DeepSeek，落地 ATS 结构化诊断（扫描与写入分离）、划词多候选改写、JD 两阶段派生与血缘管理</w:t>
                      </w:r>
                    </w:p>
                    <w:p w14:paraId="13E47219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实时协作：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基于 Automerge CRDT + Supabase Realtime，支持分享链接、远程光标与离线合并</w:t>
                      </w:r>
                    </w:p>
                    <w:p w14:paraId="65C628BC"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/>
                          <w:i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Github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: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/>
                          <w:iCs/>
                          <w:color w:val="555555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 https://github.com/506-FETL/resume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ge">
                  <wp:posOffset>10401300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577E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C5A3D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8pt;margin-top:819pt;height:6.4pt;width:548.25pt;mso-position-vertical-relative:page;z-index:251670528;mso-width-relative:page;mso-height-relative:page;" coordsize="6962775,81467" o:gfxdata="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rwgjd9kAAAAMAQAADwAAAAAAAAABACAAAAAiAAAAZHJzL2Rvd25yZXYueG1s&#10;UEsBAhQAFAAAAAgAh07iQL5Bfq9NAwAA4QcAAA4AAAAAAAAAAQAgAAAAKAEAAGRycy9lMm9Eb2Mu&#10;eG1sUEsFBgAAAAAGAAYAWQEAAOcGAAAAAA==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2lbBKr4AAADb&#10;AAAADwAAAGRycy9kb3ducmV2LnhtbEWPT2sCMRTE74LfIbxCL6KJUlfdGj1YhB704L/7Y/O6Wbp5&#10;WTaprv30plDwOMzMb5jlunO1uFIbKs8axiMFgrjwpuJSw/m0Hc5BhIhssPZMGu4UYL3q95aYG3/j&#10;A12PsRQJwiFHDTbGJpcyFJYchpFviJP35VuHMcm2lKbFW4K7Wk6UyqTDitOCxYY2lorv44/T8LvL&#10;3vadOg3Kj0VzmdUXu71PD1q/vozVO4hIXXyG/9ufRkM2gb8v6Qf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bBK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2577E3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577E3" filled="t" stroked="f" coordsize="21600,21600" o:gfxdata="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ktNa5AAAA2wAA&#10;AA8AAAAAAAAAAQAgAAAAIgAAAGRycy9kb3ducmV2LnhtbFBLAQIUABQAAAAIAIdO4kAzLwWeOwAA&#10;ADkAAAAQAAAAAAAAAAEAIAAAAAgBAABkcnMvc2hhcGV4bWwueG1sUEsFBgAAAAAGAAYAWwEAALID&#10;AAAAAA==&#10;" adj="10800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DC5A3DA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ab/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231929"/>
    <w:multiLevelType w:val="multilevel"/>
    <w:tmpl w:val="CE231929"/>
    <w:lvl w:ilvl="0" w:tentative="0">
      <w:start w:val="1"/>
      <w:numFmt w:val="bullet"/>
      <w:lvlText w:val=""/>
      <w:lvlJc w:val="left"/>
      <w:pPr>
        <w:tabs>
          <w:tab w:val="left" w:pos="399"/>
        </w:tabs>
        <w:ind w:left="297" w:leftChars="0" w:hanging="297" w:firstLineChars="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0Njg1OTk4YmNmMWMxNTJhZjVjZDBmODUzN2VmOWUifQ=="/>
  </w:docVars>
  <w:rsids>
    <w:rsidRoot w:val="046648F1"/>
    <w:rsid w:val="00074D61"/>
    <w:rsid w:val="000804F1"/>
    <w:rsid w:val="00095CBC"/>
    <w:rsid w:val="000B1753"/>
    <w:rsid w:val="000E0B34"/>
    <w:rsid w:val="00112AA8"/>
    <w:rsid w:val="001A42A1"/>
    <w:rsid w:val="001D4ADF"/>
    <w:rsid w:val="00203E7A"/>
    <w:rsid w:val="00246D84"/>
    <w:rsid w:val="002822CA"/>
    <w:rsid w:val="002827F5"/>
    <w:rsid w:val="00297042"/>
    <w:rsid w:val="002A39B9"/>
    <w:rsid w:val="002C2DBF"/>
    <w:rsid w:val="002F5C14"/>
    <w:rsid w:val="00344351"/>
    <w:rsid w:val="00364572"/>
    <w:rsid w:val="003C0FEB"/>
    <w:rsid w:val="003F6139"/>
    <w:rsid w:val="004670D2"/>
    <w:rsid w:val="0047039C"/>
    <w:rsid w:val="005212C9"/>
    <w:rsid w:val="00543661"/>
    <w:rsid w:val="0056391B"/>
    <w:rsid w:val="00637B0B"/>
    <w:rsid w:val="00673AB6"/>
    <w:rsid w:val="00694793"/>
    <w:rsid w:val="007046B7"/>
    <w:rsid w:val="00710489"/>
    <w:rsid w:val="007461B4"/>
    <w:rsid w:val="00756EC5"/>
    <w:rsid w:val="0076784A"/>
    <w:rsid w:val="007B6EE6"/>
    <w:rsid w:val="00806901"/>
    <w:rsid w:val="0081485E"/>
    <w:rsid w:val="0082369B"/>
    <w:rsid w:val="008320FB"/>
    <w:rsid w:val="00836C2B"/>
    <w:rsid w:val="00851B3A"/>
    <w:rsid w:val="008520E9"/>
    <w:rsid w:val="00863774"/>
    <w:rsid w:val="008A7EC4"/>
    <w:rsid w:val="008E6FA8"/>
    <w:rsid w:val="00926194"/>
    <w:rsid w:val="00926A3D"/>
    <w:rsid w:val="00966E73"/>
    <w:rsid w:val="0098007B"/>
    <w:rsid w:val="00983983"/>
    <w:rsid w:val="00991241"/>
    <w:rsid w:val="0099582C"/>
    <w:rsid w:val="009B28D2"/>
    <w:rsid w:val="00A3019C"/>
    <w:rsid w:val="00A30221"/>
    <w:rsid w:val="00A308CD"/>
    <w:rsid w:val="00A3370B"/>
    <w:rsid w:val="00A46EFD"/>
    <w:rsid w:val="00AA4DA6"/>
    <w:rsid w:val="00AA70B3"/>
    <w:rsid w:val="00AF7323"/>
    <w:rsid w:val="00B07EF3"/>
    <w:rsid w:val="00B73607"/>
    <w:rsid w:val="00B9782D"/>
    <w:rsid w:val="00BA6156"/>
    <w:rsid w:val="00BB55FE"/>
    <w:rsid w:val="00BC68B3"/>
    <w:rsid w:val="00BF263E"/>
    <w:rsid w:val="00C349B6"/>
    <w:rsid w:val="00C422C9"/>
    <w:rsid w:val="00C631C2"/>
    <w:rsid w:val="00C64F3A"/>
    <w:rsid w:val="00C94C82"/>
    <w:rsid w:val="00CB2D2C"/>
    <w:rsid w:val="00CB6719"/>
    <w:rsid w:val="00CC1B2C"/>
    <w:rsid w:val="00D35098"/>
    <w:rsid w:val="00D568C5"/>
    <w:rsid w:val="00D70D02"/>
    <w:rsid w:val="00D74A84"/>
    <w:rsid w:val="00DD340D"/>
    <w:rsid w:val="00E13C24"/>
    <w:rsid w:val="00E164BE"/>
    <w:rsid w:val="00E4382B"/>
    <w:rsid w:val="00E4793A"/>
    <w:rsid w:val="00E56EAC"/>
    <w:rsid w:val="00E62F77"/>
    <w:rsid w:val="00E65C14"/>
    <w:rsid w:val="00E910BA"/>
    <w:rsid w:val="00EB17BA"/>
    <w:rsid w:val="00EB344A"/>
    <w:rsid w:val="00EF23E7"/>
    <w:rsid w:val="00F577BA"/>
    <w:rsid w:val="00F9117C"/>
    <w:rsid w:val="00FA6237"/>
    <w:rsid w:val="00FB3313"/>
    <w:rsid w:val="00FB56AA"/>
    <w:rsid w:val="00FD34F0"/>
    <w:rsid w:val="00FF1AA5"/>
    <w:rsid w:val="02447828"/>
    <w:rsid w:val="038753D5"/>
    <w:rsid w:val="04150F76"/>
    <w:rsid w:val="046648F1"/>
    <w:rsid w:val="06D64D03"/>
    <w:rsid w:val="08420584"/>
    <w:rsid w:val="0A0F7794"/>
    <w:rsid w:val="0E49290B"/>
    <w:rsid w:val="155647F4"/>
    <w:rsid w:val="16A15C5E"/>
    <w:rsid w:val="19517616"/>
    <w:rsid w:val="1D022362"/>
    <w:rsid w:val="1D575592"/>
    <w:rsid w:val="21AD6D40"/>
    <w:rsid w:val="22FF6A77"/>
    <w:rsid w:val="24715A73"/>
    <w:rsid w:val="25E63133"/>
    <w:rsid w:val="2C9A2ABC"/>
    <w:rsid w:val="2DFB3006"/>
    <w:rsid w:val="312A0376"/>
    <w:rsid w:val="33426E84"/>
    <w:rsid w:val="3622281E"/>
    <w:rsid w:val="383E0B80"/>
    <w:rsid w:val="38EE5B31"/>
    <w:rsid w:val="3D0A48B0"/>
    <w:rsid w:val="3D421874"/>
    <w:rsid w:val="3F051A9E"/>
    <w:rsid w:val="409E2D40"/>
    <w:rsid w:val="41C33610"/>
    <w:rsid w:val="445960B0"/>
    <w:rsid w:val="44E51517"/>
    <w:rsid w:val="493B351A"/>
    <w:rsid w:val="4BCD606D"/>
    <w:rsid w:val="4BD75E38"/>
    <w:rsid w:val="50776B31"/>
    <w:rsid w:val="5665777C"/>
    <w:rsid w:val="57454D4A"/>
    <w:rsid w:val="58E566EA"/>
    <w:rsid w:val="5AFC6067"/>
    <w:rsid w:val="5E9B254F"/>
    <w:rsid w:val="63206D7E"/>
    <w:rsid w:val="63937C6D"/>
    <w:rsid w:val="65557F49"/>
    <w:rsid w:val="6A8D3C94"/>
    <w:rsid w:val="6B5235B7"/>
    <w:rsid w:val="6EF92248"/>
    <w:rsid w:val="70481945"/>
    <w:rsid w:val="717713A2"/>
    <w:rsid w:val="739D38AC"/>
    <w:rsid w:val="74C03AEA"/>
    <w:rsid w:val="75957CBB"/>
    <w:rsid w:val="76DE4877"/>
    <w:rsid w:val="77EB101B"/>
    <w:rsid w:val="79B25E17"/>
    <w:rsid w:val="7EC5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19"/>
    </w:pPr>
    <w:rPr>
      <w:rFonts w:ascii="微软雅黑" w:hAnsi="微软雅黑" w:eastAsia="微软雅黑" w:cs="微软雅黑"/>
      <w:sz w:val="21"/>
      <w:szCs w:val="21"/>
      <w:lang w:val="en-US" w:eastAsia="en-US" w:bidi="en-US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22"/>
    <w:rPr>
      <w:b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7329;&#34701;&#20998;&#26512;&#24072;&#31616;&#21382;JM034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金融分析师简历JM0347A.docx</Template>
  <Manager>www.jianlimoban-ziyuan.com</Manager>
  <Company>简历模板资源网</Company>
  <Pages>1</Pages>
  <Words>0</Words>
  <Characters>0</Characters>
  <Lines>1</Lines>
  <Paragraphs>1</Paragraphs>
  <TotalTime>222</TotalTime>
  <ScaleCrop>false</ScaleCrop>
  <LinksUpToDate>false</LinksUpToDate>
  <CharactersWithSpaces>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免费简历网站</cp:category>
  <dcterms:created xsi:type="dcterms:W3CDTF">2024-05-01T13:32:00Z</dcterms:created>
  <dc:creator>简历模板资源网</dc:creator>
  <dc:description>www.jianlimoban-ziyuan.com</dc:description>
  <cp:keywords>免费简历网站</cp:keywords>
  <cp:lastModifiedBy>Fü</cp:lastModifiedBy>
  <dcterms:modified xsi:type="dcterms:W3CDTF">2026-08-13T07:21:07Z</dcterms:modified>
  <dc:subject>免费简历网站</dc:subject>
  <dc:title>www.jianlimoban-ziyuan.com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59DACBB850EB46668BADA6E5357A7127_13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eyJoZGlkIjoiMTE3NDVmN2I2MDYwZmY2ZDZiMTY1MTBiNjBhN2UyZjAiLCJ1c2VySWQiOiIyMjU0MTE1NzgifQ==</vt:lpwstr>
  </property>
</Properties>
</file>