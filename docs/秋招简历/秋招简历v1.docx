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B836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30480</wp:posOffset>
                </wp:positionV>
                <wp:extent cx="1257935" cy="5803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256030" y="318770"/>
                          <a:ext cx="125793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955E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 w:eastAsia="zh-CN"/>
                              </w:rPr>
                              <w:t>谭成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6.2pt;margin-top:2.4pt;height:45.7pt;width:99.05pt;z-index:251663360;mso-width-relative:page;mso-height-relative:page;" filled="f" stroked="f" coordsize="21600,21600" o:gfxdata="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EebLVAAAACAEAAA8AAAAAAAAAAQAgAAAAIgAAAGRycy9kb3ducmV2LnhtbFBLAQIUABQA&#10;AAAIAIdO4kARr2R4LAIAADQ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C955E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77E3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77E3"/>
                          <w:sz w:val="50"/>
                          <w:szCs w:val="50"/>
                          <w:lang w:val="en-US" w:eastAsia="zh-CN"/>
                        </w:rPr>
                        <w:t>谭成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323850</wp:posOffset>
            </wp:positionV>
            <wp:extent cx="761365" cy="1019175"/>
            <wp:effectExtent l="0" t="0" r="635" b="1905"/>
            <wp:wrapNone/>
            <wp:docPr id="18" name="图片 18" descr="C:/Users/Tan/Pictures/微信图片_20260121143704_130_535.jpg微信图片_20260121143704_130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Tan/Pictures/微信图片_20260121143704_130_535.jpg微信图片_20260121143704_130_535"/>
                    <pic:cNvPicPr>
                      <a:picLocks noChangeAspect="1"/>
                    </pic:cNvPicPr>
                  </pic:nvPicPr>
                  <pic:blipFill>
                    <a:blip r:embed="rId4"/>
                    <a:srcRect l="218" r="218"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191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B91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515B1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2336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+exkj2gAA&#10;AAoBAAAPAAAAAAAAAAEAIAAAACIAAABkcnMvZG93bnJldi54bWxQSwECFAAUAAAACACHTuJAo7CK&#10;3gADAADRCAAADgAAAAAAAAABACAAAAApAQAAZHJzL2Uyb0RvYy54bWxQSwUGAAAAAAYABgBZAQAA&#10;mw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3B918E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E4515B1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17D679F">
      <w:pPr>
        <w:adjustRightInd w:val="0"/>
        <w:snapToGrid w:val="0"/>
      </w:pPr>
    </w:p>
    <w:p w14:paraId="079F1A17">
      <w:pPr>
        <w:adjustRightInd w:val="0"/>
        <w:snapToGrid w:val="0"/>
      </w:pPr>
    </w:p>
    <w:p w14:paraId="179CA41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ge">
                  <wp:posOffset>862965</wp:posOffset>
                </wp:positionV>
                <wp:extent cx="56292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9565"/>
                          <a:chOff x="0" y="-6985"/>
                          <a:chExt cx="56292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6985"/>
                            <a:ext cx="55816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962AA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四川省成都市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15281070525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1529924810@qq.com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149B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EC8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89D8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5A4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5pt;margin-top:67.95pt;height:25.95pt;width:443.25pt;mso-position-vertical-relative:page;z-index:251664384;mso-width-relative:page;mso-height-relative:page;" coordorigin="0,-6985" coordsize="5629275,329565" o:gfxdata="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">
                <o:lock v:ext="edit" aspectratio="f"/>
                <v:shape id="_x0000_s1026" o:spid="_x0000_s1026" o:spt="202" type="#_x0000_t202" style="position:absolute;left:47625;top:-6985;height:329565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962AA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四川省成都市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15281070525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1529924810@qq.com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U/YTKbsAAADb&#10;AAAADwAAAGRycy9kb3ducmV2LnhtbEVPS2sCMRC+C/0PYQpeRJO1rchqlCKW9lJkt3ofkunu0s1k&#10;u0l9/HtTELzNx/ec5frsWnGkPjSeNWQTBYLYeNtwpWH/9TaegwgR2WLrmTRcKMB69TBYYm79iQs6&#10;lrESKYRDjhrqGLtcymBqchgmviNO3LfvHcYE+0raHk8p3LVyqtRMOmw4NdTY0aYm81P+OQ20nb2q&#10;58POj0z5Wzy9HMx782m0Hj5magEi0jnexTf3h03zM/j/JR0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YTKb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6149B3F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HsFhjboAAADb&#10;AAAADwAAAGRycy9kb3ducmV2LnhtbEVPzYrCMBC+L/gOYQRva9oedKmmPYjLelFZ7QMMzdhWm0lt&#10;otW3N8LC3ubj+51l/jCtuFPvGssK4mkEgri0uuFKQXH8/vwC4TyyxtYyKXiSgzwbfSwx1XbgX7of&#10;fCVCCLsUFdTed6mUrqzJoJvajjhwJ9sb9AH2ldQ9DiHctDKJopk02HBoqLGjVU3l5XAzCtazn+Km&#10;281w3W3P8jLfx4mtYqUm4zhagPD08P/iP/dGh/kJvH8JB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wWGN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BEC83CC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eehNBL0AAADb&#10;AAAADwAAAGRycy9kb3ducmV2LnhtbEVPTWvCQBC9C/6HZYRepNnYYiPR1YMgFNpDTQXxNmanSWh2&#10;NuyuJvn33UKht3m8z9nsBtOKOznfWFawSFIQxKXVDVcKTp+HxxUIH5A1tpZJwUgedtvpZIO5tj0f&#10;6V6ESsQQ9jkqqEPocil9WZNBn9iOOHJf1hkMEbpKaod9DDetfErTF2mw4dhQY0f7msrv4mYUzMdz&#10;1nx04xvJ/XtxPmXusgxXpR5mi3QNItAQ/sV/7lcd5z/D7y/x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6E0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089D8C9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+wVYD7sAAADb&#10;AAAADwAAAGRycy9kb3ducmV2LnhtbEVPS4vCMBC+C/sfwix4EU0VEemalkUQRfFgXRaPQzPblm0m&#10;JYmvf28Ewdt8fM9Z5DfTigs531hWMB4lIIhLqxuuFPwcV8M5CB+QNbaWScGdPOTZR2+BqbZXPtCl&#10;CJWIIexTVFCH0KVS+rImg35kO+LI/VlnMEToKqkdXmO4aeUkSWbSYMOxocaOljWV/8XZKGir/ff0&#10;d1D67WB92u5mbhfsxCnV/xwnXyAC3cJb/HJvdJw/hecv8QC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VYD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795A40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C3D9BF7">
      <w:pPr>
        <w:adjustRightInd w:val="0"/>
        <w:snapToGrid w:val="0"/>
      </w:pPr>
    </w:p>
    <w:p w14:paraId="1341F8BB">
      <w:pPr>
        <w:adjustRightInd w:val="0"/>
        <w:snapToGrid w:val="0"/>
      </w:pPr>
    </w:p>
    <w:p w14:paraId="5972518F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99695</wp:posOffset>
                </wp:positionV>
                <wp:extent cx="7018020" cy="287655"/>
                <wp:effectExtent l="0" t="0" r="1143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2352040"/>
                          <a:ext cx="7018020" cy="287655"/>
                          <a:chOff x="0" y="0"/>
                          <a:chExt cx="7018693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30" y="0"/>
                            <a:ext cx="6971063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B5E1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E9ABCA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6DC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7.85pt;height:22.65pt;width:552.6pt;z-index:251660288;mso-width-relative:page;mso-height-relative:page;" coordsize="7018693,252000" o:gfxdata="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ArIR12AAAAAkBAAAPAAAA&#10;AAAAAAEAIAAAACIAAABkcnMvZG93bnJldi54bWxQSwECFAAUAAAACACHTuJA6IVpSjIDAAD2CAAA&#10;DgAAAAAAAAABACAAAAAnAQAAZHJzL2Uyb0RvYy54bWxQSwUGAAAAAAYABgBZAQAAywYAAAAA&#10;">
                <o:lock v:ext="edit" aspectratio="f"/>
                <v:rect id="_x0000_s1026" o:spid="_x0000_s1026" o:spt="1" style="position:absolute;left:47630;top:0;height:252000;width:6971063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374B5E1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E9ABCA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6DC74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59AA8A6">
      <w:pPr>
        <w:adjustRightInd w:val="0"/>
        <w:snapToGrid w:val="0"/>
      </w:pPr>
    </w:p>
    <w:p w14:paraId="70F291B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76200</wp:posOffset>
                </wp:positionV>
                <wp:extent cx="6921500" cy="57531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C9C5E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西南石油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专业排名：前5%</w:t>
                            </w:r>
                          </w:p>
                          <w:p w14:paraId="3214700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重庆邮电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专业排名：前10%</w:t>
                            </w:r>
                          </w:p>
                          <w:p w14:paraId="52E9432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05pt;margin-top:6pt;height:45.3pt;width:545pt;z-index:251661312;mso-width-relative:page;mso-height-relative:page;" filled="f" stroked="f" coordsize="21600,21600" o:gfxdata="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4m/tIAAAAJAQAADwAAAAAAAAABACAAAAAiAAAAZHJzL2Rvd25yZXYueG1sUEsBAhQAFAAA&#10;AAgAh07iQOJIDf8uAgAANAQAAA4AAAAAAAAAAQAgAAAAI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C9C5E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西南石油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专业排名：前5%</w:t>
                      </w:r>
                    </w:p>
                    <w:p w14:paraId="3214700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重庆邮电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专业排名：前10%</w:t>
                      </w:r>
                    </w:p>
                    <w:p w14:paraId="52E9432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4EADF">
      <w:pPr>
        <w:adjustRightInd w:val="0"/>
        <w:snapToGrid w:val="0"/>
      </w:pPr>
    </w:p>
    <w:p w14:paraId="5E0AF066">
      <w:pPr>
        <w:adjustRightInd w:val="0"/>
        <w:snapToGrid w:val="0"/>
      </w:pPr>
    </w:p>
    <w:p w14:paraId="4E0BF3A8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114935</wp:posOffset>
                </wp:positionV>
                <wp:extent cx="7009130" cy="287655"/>
                <wp:effectExtent l="0" t="0" r="12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409829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49E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专业技能</w:t>
                              </w:r>
                            </w:p>
                            <w:p w14:paraId="79D8904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866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pt;margin-top:9.05pt;height:22.65pt;width:551.9pt;z-index:251666432;mso-width-relative:page;mso-height-relative:page;" coordsize="6959632,252000" o:gfxdata="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ahL532AAAAAkBAAAPAAAAAAAA&#10;AAEAIAAAACIAAABkcnMvZG93bnJldi54bWxQSwECFAAUAAAACACHTuJAzlVX4S8DAAD2CAAADgAA&#10;AAAAAAABACAAAAAnAQAAZHJzL2Uyb0RvYy54bWxQSwUGAAAAAAYABgBZAQAAyAYAAAAA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677C49E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专业技能</w:t>
                        </w:r>
                      </w:p>
                      <w:p w14:paraId="79D8904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78661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16F667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2762885</wp:posOffset>
                </wp:positionV>
                <wp:extent cx="733044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733044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6F1E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5pt;margin-top:217.55pt;height:62pt;width:577.2pt;z-index:251669504;mso-width-relative:page;mso-height-relative:page;" filled="f" stroked="f" coordsize="21600,21600" o:gfxdata="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Ee89cAAAALAQAADwAAAAAAAAABACAAAAAiAAAAZHJzL2Rvd25yZXYueG1sUEsBAhQA&#10;FAAAAAgAh07iQM+f028sAgAANQQAAA4AAAAAAAAAAQAgAAAAJ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16F1E8"/>
                  </w:txbxContent>
                </v:textbox>
              </v:shape>
            </w:pict>
          </mc:Fallback>
        </mc:AlternateContent>
      </w:r>
    </w:p>
    <w:p w14:paraId="2C9ECC6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69850</wp:posOffset>
                </wp:positionV>
                <wp:extent cx="6921500" cy="144335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144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8841B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语言基础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：JavaScript / TypeScript、HTML5 / CSS3</w:t>
                            </w:r>
                          </w:p>
                          <w:p w14:paraId="4C2CE1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框架与多端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React，熟悉 Vue；小程序 / H5 多端开发</w:t>
                            </w:r>
                          </w:p>
                          <w:p w14:paraId="39625DE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UI 与状态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：Ant Design、Tailwind CSS；Redux / Zustand</w:t>
                            </w:r>
                          </w:p>
                          <w:p w14:paraId="6DEEAA03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工程与 AI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：Vite、Webpack、Git 协作发版；LLM 接入与 AI 辅助开发（Agent Skills）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.25pt;margin-top:5.5pt;height:113.65pt;width:545pt;z-index:251667456;mso-width-relative:page;mso-height-relative:page;" filled="f" stroked="f" coordsize="21600,21600" o:gfxdata="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kJnOdYAAAAKAQAADwAAAAAAAAABACAAAAAiAAAAZHJzL2Rvd25yZXYueG1sUEsBAhQA&#10;FAAAAAgAh07iQHFmqPUtAgAANgQAAA4AAAAAAAAAAQAgAAAAJ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D8841B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语言基础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：JavaScript / TypeScript、HTML5 / CSS3</w:t>
                      </w:r>
                    </w:p>
                    <w:p w14:paraId="4C2CE1D4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框架与多端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React，熟悉 Vue；小程序 / H5 多端开发</w:t>
                      </w:r>
                    </w:p>
                    <w:p w14:paraId="39625DE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UI 与状态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：Ant Design、Tailwind CSS；Redux / Zustand</w:t>
                      </w:r>
                    </w:p>
                    <w:p w14:paraId="6DEEAA03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工程与 AI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：Vite、Webpack、Git 协作发版；LLM 接入与 AI 辅助开发（Agent Skills）</w:t>
                      </w:r>
                    </w:p>
                  </w:txbxContent>
                </v:textbox>
              </v:shape>
            </w:pict>
          </mc:Fallback>
        </mc:AlternateContent>
      </w:r>
    </w:p>
    <w:p w14:paraId="4722BCE5">
      <w:pPr>
        <w:bidi w:val="0"/>
        <w:rPr>
          <w:lang w:val="en-US" w:eastAsia="zh-CN"/>
        </w:rPr>
      </w:pPr>
    </w:p>
    <w:p w14:paraId="0705FBC4">
      <w:pPr>
        <w:bidi w:val="0"/>
        <w:rPr>
          <w:lang w:val="en-US" w:eastAsia="zh-CN"/>
        </w:rPr>
      </w:pPr>
    </w:p>
    <w:p w14:paraId="6737BB69">
      <w:pPr>
        <w:bidi w:val="0"/>
        <w:rPr>
          <w:lang w:val="en-US" w:eastAsia="zh-CN"/>
        </w:rPr>
      </w:pPr>
    </w:p>
    <w:p w14:paraId="78AC41B6">
      <w:pPr>
        <w:bidi w:val="0"/>
        <w:rPr>
          <w:lang w:val="en-US" w:eastAsia="zh-CN"/>
        </w:rPr>
      </w:pPr>
    </w:p>
    <w:p w14:paraId="2B0230F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187960</wp:posOffset>
                </wp:positionV>
                <wp:extent cx="7009130" cy="287655"/>
                <wp:effectExtent l="0" t="0" r="1270" b="19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15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70B7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实习经验 &amp; 产出</w:t>
                              </w:r>
                            </w:p>
                            <w:p w14:paraId="53E196AB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6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5E9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pt;margin-top:14.8pt;height:22.65pt;width:551.9pt;z-index:251672576;mso-width-relative:page;mso-height-relative:page;" coordsize="6959632,252000" o:gfxdata="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mgZqzXAAAABwEAAA8AAAAAAAAAAQAgAAAAIgAAAGRycy9kb3ducmV2Lnht&#10;bFBLAQIUABQAAAAIAIdO4kDpepV9FwMAAOsIAAAOAAAAAAAAAAEAIAAAACYBAABkcnMvZTJvRG9j&#10;LnhtbFBLBQYAAAAABgAGAFkBAACvBgAAAAA=&#10;">
                <o:lock v:ext="edit" aspectratio="f"/>
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24270B7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实习经验 &amp; 产出</w:t>
                        </w:r>
                      </w:p>
                      <w:p w14:paraId="53E196AB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26" o:spt="1" style="position:absolute;left:0;top:0;height:252000;width:45719;v-text-anchor:middle;" fillcolor="#FF9915" filled="t" stroked="f" coordsize="21600,21600" o:gfxdata="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wir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D5E90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00E140B">
      <w:pPr>
        <w:bidi w:val="0"/>
        <w:rPr>
          <w:lang w:val="en-US" w:eastAsia="zh-CN"/>
        </w:rPr>
      </w:pPr>
    </w:p>
    <w:p w14:paraId="37DFB30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439420</wp:posOffset>
                </wp:positionV>
                <wp:extent cx="6979920" cy="19056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9920" cy="190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7FD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双端交付：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参与商旅 C 端预订链路（小程序/H5 直触用户）与 B 端配置中台 双线开发，累计交付 20+ 项需求/特性，随 15 次 release 上线。</w:t>
                            </w:r>
                          </w:p>
                          <w:p w14:paraId="00DBE9B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性能与体验优化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：针对商旅 H5/小程序首屏与列表渲染做懒加载、资源拆分与关键接口并行请求优化，缩短核心预订页加载时间，提升弱网环境下的可操作性与转化体验。</w:t>
                            </w:r>
                          </w:p>
                          <w:p w14:paraId="5846BD9D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组件与质量保障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：沉淀表单、列表、配置编辑等通用业务组件，减少 C/B 端重复开发；缩短单需求从理解到落地的周期，提升并行需求下的交付效率。</w:t>
                            </w:r>
                          </w:p>
                          <w:p w14:paraId="5BB95DD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协同研发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：使用 Cooper、工作流 Skill 及页面脚手架串联需求分析、方案输出、开发实现与质量检查；在 AI 提效基础上，个人承担代码规范、CR 与发版把关，确保交付质量可控。</w:t>
                            </w:r>
                          </w:p>
                          <w:p w14:paraId="57E38DF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6pt;margin-top:34.6pt;height:150.05pt;width:549.6pt;z-index:251673600;mso-width-relative:page;mso-height-relative:page;" filled="f" stroked="f" coordsize="21600,21600" o:gfxdata="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J2h4+&#10;1gAAAAkBAAAPAAAAAAAAAAEAIAAAACIAAABkcnMvZG93bnJldi54bWxQSwECFAAUAAAACACHTuJA&#10;3ynfmyMCAAAr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F7FD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双端交付：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参与商旅 C 端预订链路（小程序/H5 直触用户）与 B 端配置中台 双线开发，累计交付 20+ 项需求/特性，随 15 次 release 上线。</w:t>
                      </w:r>
                    </w:p>
                    <w:p w14:paraId="00DBE9B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性能与体验优化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：针对商旅 H5/小程序首屏与列表渲染做懒加载、资源拆分与关键接口并行请求优化，缩短核心预订页加载时间，提升弱网环境下的可操作性与转化体验。</w:t>
                      </w:r>
                    </w:p>
                    <w:p w14:paraId="5846BD9D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组件与质量保障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：沉淀表单、列表、配置编辑等通用业务组件，减少 C/B 端重复开发；缩短单需求从理解到落地的周期，提升并行需求下的交付效率。</w:t>
                      </w:r>
                    </w:p>
                    <w:p w14:paraId="5BB95DD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协同研发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：使用 Cooper、工作流 Skill 及页面脚手架串联需求分析、方案输出、开发实现与质量检查；在 AI 提效基础上，个人承担代码规范、CR 与发版把关，确保交付质量可控。</w:t>
                      </w:r>
                    </w:p>
                    <w:p w14:paraId="57E38DF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3847465</wp:posOffset>
                </wp:positionV>
                <wp:extent cx="7099935" cy="468630"/>
                <wp:effectExtent l="0" t="0" r="1905" b="3810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140" y="4430395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44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北京嘀嘀无限科技发展有限公司              企业级事业部-商旅体验-前端开发               2026.01-2026.07</w:t>
                            </w:r>
                          </w:p>
                          <w:p w14:paraId="6E661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1pt;margin-top:302.95pt;height:36.9pt;width:559.05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No82faAAAADAEAAA8AAAAAAAAA&#10;AQAgAAAAIgAAAGRycy9kb3ducmV2LnhtbFBLAQIUABQAAAAIAIdO4kCaSRey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AB440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北京嘀嘀无限科技发展有限公司              企业级事业部-商旅体验-前端开发               2026.01-2026.07</w:t>
                      </w:r>
                    </w:p>
                    <w:p w14:paraId="6E661DF5"/>
                  </w:txbxContent>
                </v:textbox>
                <w10:wrap type="square"/>
              </v:shape>
            </w:pict>
          </mc:Fallback>
        </mc:AlternateContent>
      </w:r>
    </w:p>
    <w:p w14:paraId="6BB32D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</w:p>
    <w:p w14:paraId="4853AC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5D2F20DE">
      <w:pPr>
        <w:bidi w:val="0"/>
        <w:rPr>
          <w:lang w:val="en-US" w:eastAsia="zh-CN"/>
        </w:rPr>
      </w:pPr>
    </w:p>
    <w:p w14:paraId="3B2EA209">
      <w:pPr>
        <w:bidi w:val="0"/>
        <w:rPr>
          <w:lang w:val="en-US" w:eastAsia="zh-CN"/>
        </w:rPr>
      </w:pPr>
    </w:p>
    <w:p w14:paraId="001BDDF7">
      <w:pPr>
        <w:bidi w:val="0"/>
        <w:rPr>
          <w:lang w:val="en-US" w:eastAsia="zh-CN"/>
        </w:rPr>
      </w:pPr>
    </w:p>
    <w:p w14:paraId="235EE6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381635</wp:posOffset>
                </wp:positionV>
                <wp:extent cx="6885940" cy="549910"/>
                <wp:effectExtent l="0" t="0" r="2540" b="139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215" y="6408420"/>
                          <a:ext cx="68859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482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商旅接口错误告警智能降噪（error-triage） | Node.js / LLM / Prompt 工程 | 实习产出</w:t>
                            </w:r>
                          </w:p>
                          <w:p w14:paraId="70404A76"/>
                          <w:p w14:paraId="512575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65pt;margin-top:30.05pt;height:43.3pt;width:542.2pt;z-index:251676672;mso-width-relative:page;mso-height-relative:page;" filled="f" stroked="f" coordsize="21600,21600" o:gfxdata="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5QwYtsAAAALAQAADwAAAAAAAAAB&#10;ACAAAAAiAAAAZHJzL2Rvd25yZXYueG1sUEsBAhQAFAAAAAgAh07iQAvN8zV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64826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商旅接口错误告警智能降噪（error-triage） | Node.js / LLM / Prompt 工程 | 实习产出</w:t>
                      </w:r>
                    </w:p>
                    <w:p w14:paraId="70404A76"/>
                    <w:p w14:paraId="5125757C"/>
                  </w:txbxContent>
                </v:textbox>
              </v:shape>
            </w:pict>
          </mc:Fallback>
        </mc:AlternateContent>
      </w:r>
    </w:p>
    <w:p w14:paraId="142BFA1F">
      <w:pPr>
        <w:bidi w:val="0"/>
        <w:rPr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64135</wp:posOffset>
                </wp:positionV>
                <wp:extent cx="7000240" cy="144208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240" cy="1442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CC3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业务背景：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机酒火接口告警噪音高、真故障易被淹没，需在派发值班前完成智能降噪判定</w:t>
                            </w:r>
                          </w:p>
                          <w:p w14:paraId="2D03729F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方案落地：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LLM 实现告警智能判定（是否上报、严重等级、错误类型与依据），引擎与业务 Domain 解耦，支持多团队接入</w:t>
                            </w:r>
                          </w:p>
                          <w:p w14:paraId="5A6FCD2A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质量保障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：配套 Agent Skills 降低接入成本，Eval以漏报率为首要指标；异常场景保守上报，火车 Domain 已接入</w:t>
                            </w:r>
                          </w:p>
                          <w:p w14:paraId="1E4879B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技术实现：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Node.js 告警引擎（HTTP/Kafka 双入口 → 路由 → Prompt 编排 → LLM 网关）；业务知识配置化下沉 Domain，配套 discover/onboard Skills 与 Eval 回归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2pt;margin-top:5.05pt;height:113.55pt;width:551.2pt;z-index:251674624;mso-width-relative:page;mso-height-relative:page;" filled="f" stroked="f" coordsize="21600,21600" o:gfxdata="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W2W6NQA&#10;AAAIAQAADwAAAAAAAAABACAAAAAiAAAAZHJzL2Rvd25yZXYueG1sUEsBAhQAFAAAAAgAh07iQAzM&#10;lA4jAgAAKwQAAA4AAAAAAAAAAQAgAAAAI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CCC3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业务背景：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机酒火接口告警噪音高、真故障易被淹没，需在派发值班前完成智能降噪判定</w:t>
                      </w:r>
                    </w:p>
                    <w:p w14:paraId="2D03729F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方案落地：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LLM 实现告警智能判定（是否上报、严重等级、错误类型与依据），引擎与业务 Domain 解耦，支持多团队接入</w:t>
                      </w:r>
                    </w:p>
                    <w:p w14:paraId="5A6FCD2A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质量保障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：配套 Agent Skills 降低接入成本，Eval以漏报率为首要指标；异常场景保守上报，火车 Domain 已接入</w:t>
                      </w:r>
                    </w:p>
                    <w:p w14:paraId="1E4879B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技术实现：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Node.js 告警引擎（HTTP/Kafka 双入口 → 路由 → Prompt 编排 → LLM 网关）；业务知识配置化下沉 Domain，配套 discover/onboard Skills 与 Eval 回归</w:t>
                      </w:r>
                    </w:p>
                  </w:txbxContent>
                </v:textbox>
              </v:shape>
            </w:pict>
          </mc:Fallback>
        </mc:AlternateContent>
      </w:r>
    </w:p>
    <w:p w14:paraId="2B51048D">
      <w:pPr>
        <w:bidi w:val="0"/>
        <w:rPr>
          <w:lang w:val="en-US" w:eastAsia="zh-CN"/>
        </w:rPr>
      </w:pPr>
    </w:p>
    <w:p w14:paraId="3DEC9B2C">
      <w:pPr>
        <w:bidi w:val="0"/>
        <w:rPr>
          <w:lang w:val="en-US" w:eastAsia="zh-CN"/>
        </w:rPr>
      </w:pPr>
    </w:p>
    <w:p w14:paraId="0662B6A8">
      <w:pPr>
        <w:bidi w:val="0"/>
        <w:rPr>
          <w:lang w:val="en-US" w:eastAsia="zh-CN"/>
        </w:rPr>
      </w:pPr>
    </w:p>
    <w:p w14:paraId="128F8DF6">
      <w:pPr>
        <w:bidi w:val="0"/>
        <w:rPr>
          <w:lang w:val="en-US" w:eastAsia="zh-CN"/>
        </w:rPr>
      </w:pPr>
    </w:p>
    <w:p w14:paraId="5CE0F75A">
      <w:pPr>
        <w:bidi w:val="0"/>
        <w:rPr>
          <w:lang w:val="en-US" w:eastAsia="zh-CN"/>
        </w:rPr>
      </w:pPr>
    </w:p>
    <w:p w14:paraId="446548E8">
      <w:pPr>
        <w:bidi w:val="0"/>
        <w:rPr>
          <w:lang w:val="en-US" w:eastAsia="zh-CN"/>
        </w:rPr>
      </w:pPr>
    </w:p>
    <w:p w14:paraId="22715256">
      <w:pPr>
        <w:tabs>
          <w:tab w:val="left" w:pos="1521"/>
        </w:tabs>
        <w:bidi w:val="0"/>
        <w:jc w:val="left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ge">
                  <wp:posOffset>8232775</wp:posOffset>
                </wp:positionV>
                <wp:extent cx="7099935" cy="565785"/>
                <wp:effectExtent l="0" t="0" r="0" b="0"/>
                <wp:wrapSquare wrapText="bothSides"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FE7C7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GResume · 智能简历创作与求职管理平台 | React19 / TipTap / CRDT / LLM | 个人项目 | 2025.10 — 2026.06</w:t>
                            </w:r>
                          </w:p>
                          <w:p w14:paraId="3D022DB1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Github: https://github.com/506-FETL/resume</w:t>
                            </w:r>
                          </w:p>
                          <w:p w14:paraId="0A393A23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B04BF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687144D1">
                            <w:pPr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48.25pt;height:44.55pt;width:559.05pt;mso-position-vertical-relative:page;mso-wrap-distance-bottom:0pt;mso-wrap-distance-left:9pt;mso-wrap-distance-right:9pt;mso-wrap-distance-top:0pt;z-index:251675648;mso-width-relative:page;mso-height-relative:page;" filled="f" stroked="f" coordsize="21600,21600" o:gfxdata="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4HKH90AAAAOAQAADwAAAAAAAAABACAAAAAi&#10;AAAAZHJzL2Rvd25yZXYueG1sUEsBAhQAFAAAAAgAh07iQE3ukt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AFE7C7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GResume · 智能简历创作与求职管理平台 | React19 / TipTap / CRDT / LLM | 个人项目 | 2025.10 — 2026.06</w:t>
                      </w:r>
                    </w:p>
                    <w:p w14:paraId="3D022DB1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Github: https://github.com/506-FETL/resume</w:t>
                      </w:r>
                    </w:p>
                    <w:p w14:paraId="0A393A23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B04BF37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687144D1">
                      <w:pPr>
                        <w:rPr>
                          <w:color w:val="0000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690245</wp:posOffset>
                </wp:positionV>
                <wp:extent cx="7037705" cy="21329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7705" cy="213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DF1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8F5572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全链路产品：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独立设计并实现「编辑 → 模板 → AI 优化 → 协作 → 投递追踪 → 导出」一站式平台，离线优先、登录后云同步</w:t>
                            </w:r>
                          </w:p>
                          <w:p w14:paraId="6099798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编辑与导出：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TipTap 富文本 + Zod/RHF 多模块表单；模板 Manifest 与内容解耦；预览与 PDF 共用运行时保证所见即所得</w:t>
                            </w:r>
                          </w:p>
                          <w:p w14:paraId="140D792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应用：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经 Edge Function 代理 DeepSeek，落地 ATS 结构化诊断（扫描与写入分离）、划词多候选改写、JD 两阶段派生与血缘管理</w:t>
                            </w:r>
                          </w:p>
                          <w:p w14:paraId="13E4721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实时协作：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Automerge CRDT + Supabase Realtime，支持分享链接、远程光标与离线合并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pt;margin-top:54.35pt;height:167.95pt;width:554.15pt;z-index:251671552;mso-width-relative:page;mso-height-relative:page;" filled="f" stroked="f" coordsize="21600,21600" o:gfxdata="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Iz&#10;cHXWAAAACgEAAA8AAAAAAAAAAQAgAAAAIgAAAGRycy9kb3ducmV2LnhtbFBLAQIUABQAAAAIAIdO&#10;4kBudVYHJQIAACoEAAAOAAAAAAAAAAEAIAAAACU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CBDF1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8F5572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全链路产品：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独立设计并实现「编辑 → 模板 → AI 优化 → 协作 → 投递追踪 → 导出」一站式平台，离线优先、登录后云同步</w:t>
                      </w:r>
                    </w:p>
                    <w:p w14:paraId="6099798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编辑与导出：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TipTap 富文本 + Zod/RHF 多模块表单；模板 Manifest 与内容解耦；预览与 PDF 共用运行时保证所见即所得</w:t>
                      </w:r>
                    </w:p>
                    <w:p w14:paraId="140D792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应用：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经 Edge Function 代理 DeepSeek，落地 ATS 结构化诊断（扫描与写入分离）、划词多候选改写、JD 两阶段派生与血缘管理</w:t>
                      </w:r>
                    </w:p>
                    <w:p w14:paraId="13E4721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实时协作：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Automerge CRDT + Supabase Realtime，支持分享链接、远程光标与离线合并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123825</wp:posOffset>
                </wp:positionV>
                <wp:extent cx="7063740" cy="294640"/>
                <wp:effectExtent l="0" t="0" r="381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7510780"/>
                          <a:ext cx="7063740" cy="294640"/>
                          <a:chOff x="-10798" y="0"/>
                          <a:chExt cx="7065707" cy="258119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-10798" y="6119"/>
                            <a:ext cx="70657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F720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项目经历</w:t>
                              </w:r>
                            </w:p>
                            <w:p w14:paraId="7F15171C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B3A8932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2C1D4E8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C77B11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9C0FDFF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66F8D8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5B9A20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89AA2E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1402A5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650CD9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FD94B7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CC0161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11FE69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3AFC85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153CF6C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B8D761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2ECF08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8CAEAC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EDD42F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2516064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F64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35pt;margin-top:9.75pt;height:23.2pt;width:556.2pt;z-index:251668480;mso-width-relative:page;mso-height-relative:page;" coordorigin="-10798,0" coordsize="7065707,258119" o:gfxdata="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MJ3Gt9kAAAAJAQAADwAA&#10;AAAAAAABACAAAAAiAAAAZHJzL2Rvd25yZXYueG1sUEsBAhQAFAAAAAgAh07iQCO3g2cyAwAA/wgA&#10;AA4AAAAAAAAAAQAgAAAAKAEAAGRycy9lMm9Eb2MueG1sUEsFBgAAAAAGAAYAWQEAAMwGAAAAAA==&#10;">
                <o:lock v:ext="edit" aspectratio="f"/>
                <v:rect id="_x0000_s1026" o:spid="_x0000_s1026" o:spt="1" style="position:absolute;left:-10798;top:6119;height:252000;width:70657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086F720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项目经历</w:t>
                        </w:r>
                      </w:p>
                      <w:p w14:paraId="7F15171C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B3A8932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2C1D4E8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C77B11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9C0FDFF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66F8D8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5B9A20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89AA2E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1402A5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650CD9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FD94B7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CC0161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11FE69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3AFC85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153CF6C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B8D761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2ECF08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8CAEAC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EDD42F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2516064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DF648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ge">
                  <wp:posOffset>10615930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3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835.9pt;height:6.4pt;width:548.25pt;mso-position-vertical-relative:page;z-index:251670528;mso-width-relative:page;mso-height-relative:page;" coordsize="6962775,81467" o:gfxdata="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nEy39kAAAAMAQAADwAAAAAAAAABACAAAAAiAAAAZHJzL2Rvd25yZXYueG1s&#10;UEsBAhQAFAAAAAgAh07iQL5Bfq9NAwAA4QcAAA4AAAAAAAAAAQAgAAAAKAEAAGRycy9lMm9Eb2Mu&#10;eG1sUEsFBgAAAAAGAAYAWQEAAOc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C5A3D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31929"/>
    <w:multiLevelType w:val="multilevel"/>
    <w:tmpl w:val="CE231929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297" w:leftChars="0" w:hanging="29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0Njg1OTk4YmNmMWMxNTJhZjVjZDBmODUzN2VmOWUifQ=="/>
  </w:docVars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2447828"/>
    <w:rsid w:val="038753D5"/>
    <w:rsid w:val="04150F76"/>
    <w:rsid w:val="046648F1"/>
    <w:rsid w:val="08420584"/>
    <w:rsid w:val="0A0F7794"/>
    <w:rsid w:val="0E49290B"/>
    <w:rsid w:val="155647F4"/>
    <w:rsid w:val="16A15C5E"/>
    <w:rsid w:val="19517616"/>
    <w:rsid w:val="1D575592"/>
    <w:rsid w:val="21AD6D40"/>
    <w:rsid w:val="22FF6A77"/>
    <w:rsid w:val="25E63133"/>
    <w:rsid w:val="2C9A2ABC"/>
    <w:rsid w:val="2DFB3006"/>
    <w:rsid w:val="312A0376"/>
    <w:rsid w:val="33426E84"/>
    <w:rsid w:val="3622281E"/>
    <w:rsid w:val="383E0B80"/>
    <w:rsid w:val="38EE5B31"/>
    <w:rsid w:val="3D0A48B0"/>
    <w:rsid w:val="3D421874"/>
    <w:rsid w:val="3F051A9E"/>
    <w:rsid w:val="409E2D40"/>
    <w:rsid w:val="41C33610"/>
    <w:rsid w:val="493B351A"/>
    <w:rsid w:val="4BCD606D"/>
    <w:rsid w:val="4BD75E38"/>
    <w:rsid w:val="50776B31"/>
    <w:rsid w:val="5665777C"/>
    <w:rsid w:val="57454D4A"/>
    <w:rsid w:val="5E9B254F"/>
    <w:rsid w:val="63206D7E"/>
    <w:rsid w:val="63937C6D"/>
    <w:rsid w:val="65557F49"/>
    <w:rsid w:val="6A8D3C94"/>
    <w:rsid w:val="6B5235B7"/>
    <w:rsid w:val="6EF92248"/>
    <w:rsid w:val="70481945"/>
    <w:rsid w:val="717713A2"/>
    <w:rsid w:val="739D38AC"/>
    <w:rsid w:val="74C03AEA"/>
    <w:rsid w:val="76DE4877"/>
    <w:rsid w:val="77EB101B"/>
    <w:rsid w:val="79B25E17"/>
    <w:rsid w:val="7EC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9"/>
    </w:pPr>
    <w:rPr>
      <w:rFonts w:ascii="微软雅黑" w:hAnsi="微软雅黑" w:eastAsia="微软雅黑" w:cs="微软雅黑"/>
      <w:sz w:val="21"/>
      <w:szCs w:val="21"/>
      <w:lang w:val="en-US" w:eastAsia="en-US" w:bidi="en-US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Manager>www.jianlimoban-ziyuan.com</Manager>
  <Company>简历模板资源网</Company>
  <Pages>1</Pages>
  <Words>0</Words>
  <Characters>0</Characters>
  <Lines>1</Lines>
  <Paragraphs>1</Paragraphs>
  <TotalTime>2</TotalTime>
  <ScaleCrop>false</ScaleCrop>
  <LinksUpToDate>false</LinksUpToDate>
  <CharactersWithSpaces>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Tan</cp:lastModifiedBy>
  <dcterms:modified xsi:type="dcterms:W3CDTF">2026-08-11T03:43:43Z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F0AD7FFF93F54648AEE77BD94DF84DB1_13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eyJoZGlkIjoiMTE3NDVmN2I2MDYwZmY2ZDZiMTY1MTBiNjBhN2UyZjAiLCJ1c2VySWQiOiIyMjU0MTE1NzgifQ==</vt:lpwstr>
  </property>
</Properties>
</file>